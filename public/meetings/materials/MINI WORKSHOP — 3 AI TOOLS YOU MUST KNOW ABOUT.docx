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Content layout table"/>
      </w:tblPr>
      <w:tblGrid>
        <w:gridCol w:w="965"/>
        <w:gridCol w:w="518"/>
        <w:gridCol w:w="8581"/>
      </w:tblGrid>
      <w:tr w:rsidR="00F93AE4" w14:paraId="077F368B" w14:textId="77777777">
        <w:tc>
          <w:tcPr>
            <w:tcW w:w="965" w:type="dxa"/>
            <w:shd w:val="clear" w:color="auto" w:fill="242852" w:themeFill="text2"/>
          </w:tcPr>
          <w:p w14:paraId="15FE3DFB" w14:textId="77777777" w:rsidR="00F93AE4" w:rsidRDefault="00F93AE4">
            <w:pPr>
              <w:spacing w:before="260"/>
            </w:pPr>
          </w:p>
          <w:p w14:paraId="713B9FCF" w14:textId="77777777" w:rsidR="008D0EBA" w:rsidRDefault="008D0EBA" w:rsidP="008D0EBA"/>
          <w:p w14:paraId="11163D11" w14:textId="77777777" w:rsidR="008D0EBA" w:rsidRDefault="008D0EBA" w:rsidP="008D0EBA"/>
          <w:p w14:paraId="61648A31" w14:textId="1D316894" w:rsidR="008D0EBA" w:rsidRPr="008D0EBA" w:rsidRDefault="008D0EBA" w:rsidP="008D0EBA">
            <w:pPr>
              <w:tabs>
                <w:tab w:val="left" w:pos="601"/>
              </w:tabs>
              <w:rPr>
                <w:color w:val="424996" w:themeColor="text2" w:themeTint="BF"/>
              </w:rPr>
            </w:pPr>
            <w:r>
              <w:tab/>
            </w:r>
          </w:p>
        </w:tc>
        <w:tc>
          <w:tcPr>
            <w:tcW w:w="518" w:type="dxa"/>
          </w:tcPr>
          <w:p w14:paraId="69165CC7" w14:textId="77777777" w:rsidR="00F93AE4" w:rsidRDefault="00F93AE4">
            <w:pPr>
              <w:spacing w:before="260"/>
            </w:pPr>
          </w:p>
        </w:tc>
        <w:tc>
          <w:tcPr>
            <w:tcW w:w="8581" w:type="dxa"/>
          </w:tcPr>
          <w:p w14:paraId="19F23C7A" w14:textId="606F7023" w:rsidR="00F93AE4" w:rsidRPr="00F6239C" w:rsidRDefault="008D0EBA">
            <w:pPr>
              <w:pStyle w:val="Title"/>
              <w:rPr>
                <w:color w:val="002060"/>
                <w:sz w:val="44"/>
                <w:szCs w:val="44"/>
              </w:rPr>
            </w:pPr>
            <w:r w:rsidRPr="00F6239C">
              <w:rPr>
                <w:rFonts w:hint="cs"/>
                <w:bCs/>
                <w:color w:val="002060"/>
                <w:sz w:val="44"/>
                <w:szCs w:val="44"/>
              </w:rPr>
              <w:t>MINI WORKSHOP — 3 AI TOOLS YOU MUST KNOW ABOUT</w:t>
            </w:r>
          </w:p>
          <w:p w14:paraId="7D06C34C" w14:textId="603CFFE4" w:rsidR="00F93AE4" w:rsidRPr="00F6239C" w:rsidRDefault="008D0EBA">
            <w:pPr>
              <w:pStyle w:val="Subtitle"/>
              <w:rPr>
                <w:sz w:val="40"/>
                <w:szCs w:val="40"/>
              </w:rPr>
            </w:pPr>
            <w:r w:rsidRPr="00F6239C">
              <w:rPr>
                <w:sz w:val="40"/>
                <w:szCs w:val="40"/>
              </w:rPr>
              <w:t>+ bonus hack</w:t>
            </w:r>
          </w:p>
        </w:tc>
      </w:tr>
    </w:tbl>
    <w:p w14:paraId="365C369B" w14:textId="5C7E4C9F" w:rsidR="00F93AE4" w:rsidRDefault="00F93AE4">
      <w:pPr>
        <w:pStyle w:val="Date"/>
      </w:pPr>
    </w:p>
    <w:p w14:paraId="0AA7B66C" w14:textId="7703835B" w:rsidR="00F93AE4" w:rsidRPr="00F6239C" w:rsidRDefault="008D0EBA">
      <w:pPr>
        <w:pStyle w:val="Heading1"/>
        <w:rPr>
          <w:sz w:val="40"/>
          <w:szCs w:val="40"/>
        </w:rPr>
      </w:pPr>
      <w:r w:rsidRPr="00F6239C">
        <w:rPr>
          <w:rFonts w:hint="cs"/>
          <w:sz w:val="40"/>
          <w:szCs w:val="40"/>
        </w:rPr>
        <w:t xml:space="preserve">Podcast/mindmap/video from your </w:t>
      </w:r>
      <w:r w:rsidR="00D8189D" w:rsidRPr="00F6239C">
        <w:rPr>
          <w:sz w:val="40"/>
          <w:szCs w:val="40"/>
        </w:rPr>
        <w:t>sources</w:t>
      </w:r>
      <w:r w:rsidRPr="00F6239C">
        <w:rPr>
          <w:rFonts w:hint="cs"/>
          <w:sz w:val="40"/>
          <w:szCs w:val="40"/>
        </w:rPr>
        <w:t xml:space="preserve"> → NotebookLM</w:t>
      </w:r>
    </w:p>
    <w:p w14:paraId="0746819E" w14:textId="1291A04A" w:rsidR="00D8189D" w:rsidRDefault="00D8189D" w:rsidP="00D8189D">
      <w:pPr>
        <w:pStyle w:val="p1"/>
      </w:pPr>
      <w:r w:rsidRPr="00145190">
        <w:rPr>
          <w:sz w:val="28"/>
          <w:szCs w:val="28"/>
        </w:rPr>
        <w:t xml:space="preserve">Notebook LM is an AI tool from Google that lets you upload your own notes, readings, or documents and then interact with them through summaries, audio overviews, Q&amp;As, </w:t>
      </w:r>
      <w:r w:rsidR="00145190">
        <w:rPr>
          <w:sz w:val="28"/>
          <w:szCs w:val="28"/>
        </w:rPr>
        <w:t>etc</w:t>
      </w:r>
      <w:r w:rsidRPr="00145190">
        <w:rPr>
          <w:sz w:val="28"/>
          <w:szCs w:val="28"/>
        </w:rPr>
        <w:t>. Instead of searching the whole internet, it focuses only on your materials, helping you organize, review, and understand information faster</w:t>
      </w:r>
      <w:r>
        <w:t>.</w:t>
      </w:r>
    </w:p>
    <w:p w14:paraId="7D4BD12A" w14:textId="77BEF452" w:rsidR="00D8189D" w:rsidRDefault="003821A5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r w:rsidRPr="0014519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en-US"/>
        </w:rPr>
        <w:drawing>
          <wp:anchor distT="0" distB="0" distL="114300" distR="114300" simplePos="0" relativeHeight="251658240" behindDoc="0" locked="0" layoutInCell="1" allowOverlap="1" wp14:anchorId="7E20DBDC" wp14:editId="057418C3">
            <wp:simplePos x="0" y="0"/>
            <wp:positionH relativeFrom="column">
              <wp:posOffset>-46355</wp:posOffset>
            </wp:positionH>
            <wp:positionV relativeFrom="paragraph">
              <wp:posOffset>166671</wp:posOffset>
            </wp:positionV>
            <wp:extent cx="4079631" cy="2986075"/>
            <wp:effectExtent l="0" t="0" r="0" b="0"/>
            <wp:wrapNone/>
            <wp:docPr id="134908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1376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8" t="4192" r="15007" b="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31" cy="29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89D" w:rsidRPr="00D8189D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br/>
      </w:r>
    </w:p>
    <w:p w14:paraId="146217B6" w14:textId="1302EDC0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7BE90509" w14:textId="46A0E5D7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1CC9E5CC" w14:textId="4A7BD642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6C136E9E" w14:textId="1B9B053F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297A77B9" w14:textId="1BFE44C8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3D5690F2" w14:textId="3AD8C1B7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45321255" w14:textId="542AF4A1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41DF9B80" w14:textId="546A27D5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27BBEF7F" w14:textId="5D8A072F" w:rsid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6ED8C77F" w14:textId="5090EEC9" w:rsidR="00F6239C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3ED612C6" w14:textId="64F08209" w:rsidR="00F6239C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1A485844" w14:textId="12A0EA9F" w:rsidR="00F6239C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0C54FEA3" w14:textId="37D1BD28" w:rsidR="00F6239C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69EA8E60" w14:textId="22B782F8" w:rsidR="00F6239C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</w:p>
    <w:p w14:paraId="6F22A1F2" w14:textId="02BAB535" w:rsidR="00F6239C" w:rsidRPr="00145190" w:rsidRDefault="00F6239C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US"/>
        </w:rPr>
      </w:pPr>
    </w:p>
    <w:p w14:paraId="5461F312" w14:textId="77777777" w:rsidR="003821A5" w:rsidRDefault="003821A5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7D76B6A4" w14:textId="07F4C623" w:rsidR="00D8189D" w:rsidRPr="00D8189D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D8189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Upload your sources</w:t>
      </w:r>
    </w:p>
    <w:p w14:paraId="4E49A830" w14:textId="0AB164D1" w:rsidR="00D8189D" w:rsidRPr="003821A5" w:rsidRDefault="00D8189D" w:rsidP="00D818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D818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Upload PDFs, websites, YouTube videos, audio files, Google Docs, or Google Slides,</w:t>
      </w:r>
      <w:r w:rsidR="00145190" w:rsidRPr="003821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text</w:t>
      </w:r>
      <w:r w:rsidRPr="00D818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and </w:t>
      </w:r>
      <w:proofErr w:type="spellStart"/>
      <w:r w:rsidRPr="00D818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NotebookLM</w:t>
      </w:r>
      <w:proofErr w:type="spellEnd"/>
      <w:r w:rsidRPr="00D818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will summarize them and make interesting connections between topics</w:t>
      </w:r>
      <w:r w:rsidR="00145190" w:rsidRPr="003821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13465CCD" w14:textId="77777777" w:rsidR="00145190" w:rsidRPr="003821A5" w:rsidRDefault="00145190" w:rsidP="00D818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</w:p>
    <w:p w14:paraId="23E0D881" w14:textId="176036ED" w:rsidR="00145190" w:rsidRPr="00D8189D" w:rsidRDefault="00145190" w:rsidP="00D818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3821A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Pro Tip:</w:t>
      </w:r>
      <w:r w:rsidRPr="003821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if a website blocks </w:t>
      </w:r>
      <w:proofErr w:type="spellStart"/>
      <w:r w:rsidRPr="003821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NotebookLM</w:t>
      </w:r>
      <w:proofErr w:type="spellEnd"/>
      <w:r w:rsidRPr="003821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from adding them as a source, copy and paste text from this website instead</w:t>
      </w:r>
    </w:p>
    <w:p w14:paraId="499C0F53" w14:textId="737AF095" w:rsidR="00D8189D" w:rsidRPr="00145190" w:rsidRDefault="00145190" w:rsidP="00D8189D">
      <w:pPr>
        <w:pStyle w:val="p1"/>
        <w:rPr>
          <w:sz w:val="36"/>
          <w:szCs w:val="36"/>
        </w:rPr>
      </w:pPr>
      <w:r w:rsidRPr="0014519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F7E8F7" wp14:editId="75E35CF1">
            <wp:simplePos x="0" y="0"/>
            <wp:positionH relativeFrom="column">
              <wp:posOffset>-38649</wp:posOffset>
            </wp:positionH>
            <wp:positionV relativeFrom="paragraph">
              <wp:posOffset>-459740</wp:posOffset>
            </wp:positionV>
            <wp:extent cx="3481705" cy="3918857"/>
            <wp:effectExtent l="0" t="0" r="0" b="5715"/>
            <wp:wrapNone/>
            <wp:docPr id="9594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47" name="Picture 1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391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EB30B" w14:textId="5C62D348" w:rsidR="00145190" w:rsidRDefault="00145190" w:rsidP="00D8189D">
      <w:pPr>
        <w:pStyle w:val="p1"/>
      </w:pPr>
    </w:p>
    <w:p w14:paraId="5CDB0341" w14:textId="7FE8919A" w:rsidR="00145190" w:rsidRDefault="00145190" w:rsidP="00D8189D">
      <w:pPr>
        <w:pStyle w:val="p1"/>
      </w:pPr>
    </w:p>
    <w:p w14:paraId="269DFF23" w14:textId="77777777" w:rsidR="00145190" w:rsidRDefault="00145190" w:rsidP="00D8189D">
      <w:pPr>
        <w:pStyle w:val="p1"/>
      </w:pPr>
    </w:p>
    <w:p w14:paraId="5F0E061A" w14:textId="5811861E" w:rsidR="00F93AE4" w:rsidRDefault="00F93AE4"/>
    <w:p w14:paraId="380D0E7A" w14:textId="4A709E44" w:rsidR="00F93AE4" w:rsidRDefault="00F93AE4"/>
    <w:p w14:paraId="2D79FDC1" w14:textId="3C885BF1" w:rsidR="00F93AE4" w:rsidRDefault="00F93AE4" w:rsidP="00D8189D">
      <w:pPr>
        <w:pStyle w:val="Heading2"/>
      </w:pPr>
    </w:p>
    <w:p w14:paraId="317FC0AF" w14:textId="1B3C242A" w:rsidR="00145190" w:rsidRDefault="00145190" w:rsidP="00145190"/>
    <w:p w14:paraId="33483A04" w14:textId="1B236915" w:rsidR="00145190" w:rsidRDefault="00145190" w:rsidP="00145190"/>
    <w:p w14:paraId="100CDE0A" w14:textId="5CF0E0DC" w:rsidR="00145190" w:rsidRPr="00145190" w:rsidRDefault="00145190" w:rsidP="00145190">
      <w:pPr>
        <w:rPr>
          <w:rFonts w:ascii="Times New Roman" w:hAnsi="Times New Roman" w:cs="Times New Roman"/>
          <w:sz w:val="28"/>
          <w:szCs w:val="28"/>
        </w:rPr>
      </w:pPr>
    </w:p>
    <w:p w14:paraId="4B1E16B9" w14:textId="585F46F2" w:rsidR="00145190" w:rsidRDefault="006410E2" w:rsidP="00145190">
      <w:pPr>
        <w:rPr>
          <w:rFonts w:ascii="Times New Roman" w:hAnsi="Times New Roman" w:cs="Times New Roman"/>
          <w:sz w:val="28"/>
          <w:szCs w:val="28"/>
        </w:rPr>
      </w:pPr>
      <w:r w:rsidRPr="006410E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8634B17" wp14:editId="2D3552AE">
            <wp:simplePos x="0" y="0"/>
            <wp:positionH relativeFrom="column">
              <wp:posOffset>-36830</wp:posOffset>
            </wp:positionH>
            <wp:positionV relativeFrom="paragraph">
              <wp:posOffset>234315</wp:posOffset>
            </wp:positionV>
            <wp:extent cx="5450205" cy="3039110"/>
            <wp:effectExtent l="0" t="0" r="0" b="0"/>
            <wp:wrapNone/>
            <wp:docPr id="255526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6366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190" w:rsidRPr="00145190">
        <w:rPr>
          <w:rFonts w:ascii="Times New Roman" w:hAnsi="Times New Roman" w:cs="Times New Roman"/>
          <w:sz w:val="28"/>
          <w:szCs w:val="28"/>
        </w:rPr>
        <w:t>Get comprehensive summary and key topic</w:t>
      </w:r>
      <w:r w:rsidR="00BC0504">
        <w:rPr>
          <w:rFonts w:ascii="Times New Roman" w:hAnsi="Times New Roman" w:cs="Times New Roman"/>
          <w:sz w:val="28"/>
          <w:szCs w:val="28"/>
        </w:rPr>
        <w:t>s</w:t>
      </w:r>
      <w:r w:rsidR="00145190" w:rsidRPr="00145190">
        <w:rPr>
          <w:rFonts w:ascii="Times New Roman" w:hAnsi="Times New Roman" w:cs="Times New Roman"/>
          <w:sz w:val="28"/>
          <w:szCs w:val="28"/>
        </w:rPr>
        <w:t xml:space="preserve"> overview </w:t>
      </w:r>
      <w:r w:rsidR="00BC0504">
        <w:rPr>
          <w:rFonts w:ascii="Times New Roman" w:hAnsi="Times New Roman" w:cs="Times New Roman"/>
          <w:sz w:val="28"/>
          <w:szCs w:val="28"/>
        </w:rPr>
        <w:t xml:space="preserve">of individual </w:t>
      </w:r>
      <w:r w:rsidR="00145190" w:rsidRPr="00145190">
        <w:rPr>
          <w:rFonts w:ascii="Times New Roman" w:hAnsi="Times New Roman" w:cs="Times New Roman"/>
          <w:sz w:val="28"/>
          <w:szCs w:val="28"/>
        </w:rPr>
        <w:t>source</w:t>
      </w:r>
      <w:r w:rsidR="00BC0504">
        <w:rPr>
          <w:rFonts w:ascii="Times New Roman" w:hAnsi="Times New Roman" w:cs="Times New Roman"/>
          <w:sz w:val="28"/>
          <w:szCs w:val="28"/>
        </w:rPr>
        <w:t>s</w:t>
      </w:r>
    </w:p>
    <w:p w14:paraId="47AEEEA0" w14:textId="4AFFF4CD" w:rsidR="00145190" w:rsidRDefault="00145190" w:rsidP="00145190">
      <w:pPr>
        <w:rPr>
          <w:rFonts w:ascii="Times New Roman" w:hAnsi="Times New Roman" w:cs="Times New Roman"/>
          <w:sz w:val="28"/>
          <w:szCs w:val="28"/>
        </w:rPr>
      </w:pPr>
    </w:p>
    <w:p w14:paraId="71D6192A" w14:textId="7AA2184E" w:rsidR="00145190" w:rsidRDefault="00145190" w:rsidP="00145190">
      <w:pPr>
        <w:rPr>
          <w:rFonts w:ascii="Times New Roman" w:hAnsi="Times New Roman" w:cs="Times New Roman"/>
          <w:sz w:val="28"/>
          <w:szCs w:val="28"/>
        </w:rPr>
      </w:pPr>
    </w:p>
    <w:p w14:paraId="63422989" w14:textId="77777777" w:rsidR="00145190" w:rsidRDefault="00145190" w:rsidP="00145190">
      <w:pPr>
        <w:rPr>
          <w:rFonts w:ascii="Times New Roman" w:hAnsi="Times New Roman" w:cs="Times New Roman"/>
          <w:sz w:val="28"/>
          <w:szCs w:val="28"/>
        </w:rPr>
      </w:pPr>
    </w:p>
    <w:p w14:paraId="491DFDA1" w14:textId="77777777" w:rsidR="00145190" w:rsidRPr="00145190" w:rsidRDefault="00145190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24B9FB" w14:textId="77777777" w:rsidR="00145190" w:rsidRDefault="00145190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84EB86" w14:textId="77777777" w:rsidR="00BC0504" w:rsidRDefault="00BC050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47073" w14:textId="77777777" w:rsidR="00BC0504" w:rsidRDefault="00BC050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865495" w14:textId="77777777" w:rsidR="00BC0504" w:rsidRDefault="00BC050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1F0C7" w14:textId="297C5BAE" w:rsidR="00145190" w:rsidRDefault="00145190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With </w:t>
      </w:r>
      <w:r w:rsidR="00BD0674" w:rsidRPr="00145190"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14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your sources in place, </w:t>
      </w:r>
      <w:proofErr w:type="spellStart"/>
      <w:r w:rsidRPr="00145190">
        <w:rPr>
          <w:rFonts w:ascii="Times New Roman" w:hAnsi="Times New Roman" w:cs="Times New Roman"/>
          <w:color w:val="000000" w:themeColor="text1"/>
          <w:sz w:val="28"/>
          <w:szCs w:val="28"/>
        </w:rPr>
        <w:t>NotebookLM</w:t>
      </w:r>
      <w:proofErr w:type="spellEnd"/>
      <w:r w:rsidRPr="0014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gets to work and becomes a personalized AI expert in the information that matters most to you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Create podcasts, educational videos, study guides, and more.</w:t>
      </w:r>
    </w:p>
    <w:p w14:paraId="642DEF7D" w14:textId="1983079B" w:rsidR="00145190" w:rsidRPr="00145190" w:rsidRDefault="00145190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 Tip: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  <w:r w:rsidR="00BC0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deselect </w:t>
      </w:r>
      <w:r w:rsidR="00BC0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sources to adjust </w:t>
      </w:r>
      <w:proofErr w:type="spellStart"/>
      <w:r w:rsidR="00BC0504">
        <w:rPr>
          <w:rFonts w:ascii="Times New Roman" w:hAnsi="Times New Roman" w:cs="Times New Roman"/>
          <w:color w:val="000000" w:themeColor="text1"/>
          <w:sz w:val="28"/>
          <w:szCs w:val="28"/>
        </w:rPr>
        <w:t>NotebookLM’s</w:t>
      </w:r>
      <w:proofErr w:type="spellEnd"/>
      <w:r w:rsidR="00BC0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searching scope using the checkbox near each source</w:t>
      </w:r>
    </w:p>
    <w:p w14:paraId="25466F53" w14:textId="18EBAA33" w:rsidR="00C90DFF" w:rsidRPr="00F6239C" w:rsidRDefault="00C90DFF" w:rsidP="00C90DFF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ASK for guidance</w:t>
      </w:r>
      <w:r w:rsidRPr="00F6239C">
        <w:rPr>
          <w:rFonts w:hint="cs"/>
          <w:sz w:val="40"/>
          <w:szCs w:val="40"/>
        </w:rPr>
        <w:t>→</w:t>
      </w:r>
      <w:r>
        <w:rPr>
          <w:sz w:val="40"/>
          <w:szCs w:val="40"/>
        </w:rPr>
        <w:t>Google ai studio</w:t>
      </w:r>
      <w:r w:rsidR="005F0EA2">
        <w:rPr>
          <w:sz w:val="40"/>
          <w:szCs w:val="40"/>
        </w:rPr>
        <w:t xml:space="preserve"> (stream feature)</w:t>
      </w:r>
    </w:p>
    <w:p w14:paraId="6DC3F3F7" w14:textId="432775A5" w:rsidR="005F0EA2" w:rsidRDefault="005F0EA2" w:rsidP="005F0EA2">
      <w:pPr>
        <w:pStyle w:val="p1"/>
        <w:rPr>
          <w:rStyle w:val="apple-converted-space"/>
          <w:rFonts w:eastAsiaTheme="majorEastAsia"/>
          <w:sz w:val="28"/>
          <w:szCs w:val="28"/>
        </w:rPr>
      </w:pPr>
      <w:r w:rsidRPr="005F0EA2">
        <w:rPr>
          <w:sz w:val="28"/>
          <w:szCs w:val="28"/>
        </w:rPr>
        <w:t xml:space="preserve">Google AI Studio’s </w:t>
      </w:r>
      <w:r w:rsidRPr="005F0EA2">
        <w:rPr>
          <w:rStyle w:val="s1"/>
          <w:rFonts w:eastAsiaTheme="majorEastAsia"/>
          <w:b/>
          <w:bCs/>
          <w:sz w:val="28"/>
          <w:szCs w:val="28"/>
        </w:rPr>
        <w:t>Stream feature</w:t>
      </w:r>
      <w:r w:rsidRPr="005F0EA2">
        <w:rPr>
          <w:sz w:val="28"/>
          <w:szCs w:val="28"/>
        </w:rPr>
        <w:t xml:space="preserve"> lets users interact with AI models in real time, receiving responses word-by-word as they’re generated. This makes it easier to test prompts and see how the model thinks step by step. For studying, it can be used to practice Q&amp;A sessions or create interactive study aids. It also includes a </w:t>
      </w:r>
      <w:r w:rsidRPr="005F0EA2">
        <w:rPr>
          <w:rStyle w:val="s1"/>
          <w:rFonts w:eastAsiaTheme="majorEastAsia"/>
          <w:b/>
          <w:bCs/>
          <w:sz w:val="28"/>
          <w:szCs w:val="28"/>
        </w:rPr>
        <w:t>share screen option</w:t>
      </w:r>
      <w:r w:rsidRPr="005F0EA2">
        <w:rPr>
          <w:sz w:val="28"/>
          <w:szCs w:val="28"/>
        </w:rPr>
        <w:t>, which allows the model to guide you through tasks as you work on them live on your computer.</w:t>
      </w:r>
    </w:p>
    <w:p w14:paraId="65FE692F" w14:textId="7E70E0ED" w:rsidR="005F0EA2" w:rsidRPr="005F0EA2" w:rsidRDefault="005F0EA2" w:rsidP="005F0EA2">
      <w:pPr>
        <w:pStyle w:val="p1"/>
        <w:rPr>
          <w:sz w:val="28"/>
          <w:szCs w:val="28"/>
        </w:rPr>
      </w:pPr>
      <w:r w:rsidRPr="005F0EA2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FA3FD8C" wp14:editId="5C31C1E2">
            <wp:simplePos x="0" y="0"/>
            <wp:positionH relativeFrom="column">
              <wp:posOffset>-653248</wp:posOffset>
            </wp:positionH>
            <wp:positionV relativeFrom="paragraph">
              <wp:posOffset>12600</wp:posOffset>
            </wp:positionV>
            <wp:extent cx="7227112" cy="2779529"/>
            <wp:effectExtent l="0" t="0" r="0" b="1905"/>
            <wp:wrapNone/>
            <wp:docPr id="48263768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7681" name="Picture 1" descr="A screenshot of a video cha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112" cy="277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A4A44" w14:textId="6EE1241B" w:rsidR="005F0EA2" w:rsidRDefault="005F0EA2" w:rsidP="005F0EA2">
      <w:pPr>
        <w:pStyle w:val="p1"/>
      </w:pPr>
    </w:p>
    <w:p w14:paraId="3368B350" w14:textId="2D244AE4" w:rsidR="005F0EA2" w:rsidRPr="005F0EA2" w:rsidRDefault="005F0EA2" w:rsidP="005F0EA2">
      <w:pPr>
        <w:pStyle w:val="p1"/>
        <w:rPr>
          <w:sz w:val="28"/>
          <w:szCs w:val="28"/>
        </w:rPr>
      </w:pPr>
    </w:p>
    <w:p w14:paraId="2B5DE3D9" w14:textId="2E654766" w:rsidR="00145190" w:rsidRDefault="00145190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E87FDC" w14:textId="77777777" w:rsidR="005F0EA2" w:rsidRDefault="005F0EA2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6D5FA5" w14:textId="77777777" w:rsidR="005F0EA2" w:rsidRDefault="005F0EA2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B80C9D" w14:textId="77777777" w:rsidR="005F0EA2" w:rsidRDefault="005F0EA2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538272" w14:textId="77777777" w:rsidR="005F0EA2" w:rsidRDefault="005F0EA2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3C1C69" w14:textId="541C91AA" w:rsidR="005F0EA2" w:rsidRDefault="005F0EA2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  <w:r w:rsidRPr="005F0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Talk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have a real time conversation with Google Gemini model.</w:t>
      </w:r>
    </w:p>
    <w:p w14:paraId="7CAE1348" w14:textId="5567DB60" w:rsidR="005F0EA2" w:rsidRDefault="0013314A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="005F0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you 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lick</w:t>
      </w:r>
      <w:r w:rsidR="005F0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0EA2" w:rsidRPr="005F0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Share Screen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enable screen sharing, you may speak or type to Gemini. The AI will see what’s on your screen and can provide step-by-step help, answer questions, or guide through tasks in real time.</w:t>
      </w:r>
    </w:p>
    <w:p w14:paraId="22F5ABA4" w14:textId="53C3A0B5" w:rsidR="007B1F33" w:rsidRDefault="007B1F33" w:rsidP="007B1F33">
      <w:pPr>
        <w:pStyle w:val="p1"/>
        <w:rPr>
          <w:b/>
          <w:bCs/>
          <w:sz w:val="28"/>
          <w:szCs w:val="28"/>
        </w:rPr>
      </w:pPr>
      <w:r w:rsidRPr="007B1F33">
        <w:rPr>
          <w:b/>
          <w:bCs/>
          <w:sz w:val="28"/>
          <w:szCs w:val="28"/>
        </w:rPr>
        <w:t xml:space="preserve">It’s worth noting that the </w:t>
      </w:r>
      <w:r>
        <w:rPr>
          <w:b/>
          <w:bCs/>
          <w:sz w:val="28"/>
          <w:szCs w:val="28"/>
        </w:rPr>
        <w:t xml:space="preserve">share screen </w:t>
      </w:r>
      <w:r w:rsidRPr="007B1F33">
        <w:rPr>
          <w:b/>
          <w:bCs/>
          <w:sz w:val="28"/>
          <w:szCs w:val="28"/>
        </w:rPr>
        <w:t>technology is still being refined and may occasionally encounter bugs.</w:t>
      </w:r>
    </w:p>
    <w:p w14:paraId="77FEBD68" w14:textId="77777777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7D8BE34F" w14:textId="77777777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1814BA1E" w14:textId="77777777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226F242E" w14:textId="3BC6BA2B" w:rsidR="00E4505A" w:rsidRPr="00F6239C" w:rsidRDefault="00E4505A" w:rsidP="00E4505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Turn lectures into notes</w:t>
      </w:r>
      <w:r w:rsidRPr="00F6239C">
        <w:rPr>
          <w:rFonts w:hint="cs"/>
          <w:sz w:val="40"/>
          <w:szCs w:val="40"/>
        </w:rPr>
        <w:t>→</w:t>
      </w:r>
      <w:r>
        <w:rPr>
          <w:sz w:val="40"/>
          <w:szCs w:val="40"/>
        </w:rPr>
        <w:t xml:space="preserve">Mem ai </w:t>
      </w:r>
      <w:r w:rsidR="004A5A8D">
        <w:rPr>
          <w:sz w:val="40"/>
          <w:szCs w:val="40"/>
        </w:rPr>
        <w:t>(voice mode)</w:t>
      </w:r>
    </w:p>
    <w:p w14:paraId="254E3267" w14:textId="1859A355" w:rsidR="00EA1D7B" w:rsidRDefault="001E606C" w:rsidP="00EA1D7B">
      <w:pPr>
        <w:pStyle w:val="p1"/>
        <w:rPr>
          <w:sz w:val="28"/>
          <w:szCs w:val="28"/>
        </w:rPr>
      </w:pPr>
      <w:r w:rsidRPr="00057F4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6520D84" wp14:editId="6DBD507A">
            <wp:simplePos x="0" y="0"/>
            <wp:positionH relativeFrom="column">
              <wp:posOffset>-200560</wp:posOffset>
            </wp:positionH>
            <wp:positionV relativeFrom="paragraph">
              <wp:posOffset>806517</wp:posOffset>
            </wp:positionV>
            <wp:extent cx="5419023" cy="3236387"/>
            <wp:effectExtent l="0" t="0" r="4445" b="2540"/>
            <wp:wrapNone/>
            <wp:docPr id="2130021474" name="Picture 1" descr="A screenshot of a video recor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1474" name="Picture 1" descr="A screenshot of a video recording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23" cy="3250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D7B" w:rsidRPr="00EA1D7B">
        <w:rPr>
          <w:sz w:val="28"/>
          <w:szCs w:val="28"/>
        </w:rPr>
        <w:t xml:space="preserve">Mem AI’s </w:t>
      </w:r>
      <w:r w:rsidR="00EA1D7B" w:rsidRPr="00EA1D7B">
        <w:rPr>
          <w:rStyle w:val="s1"/>
          <w:rFonts w:eastAsiaTheme="majorEastAsia"/>
          <w:b/>
          <w:bCs/>
          <w:sz w:val="28"/>
          <w:szCs w:val="28"/>
        </w:rPr>
        <w:t>Voice Mode</w:t>
      </w:r>
      <w:r w:rsidR="00EA1D7B" w:rsidRPr="00EA1D7B">
        <w:rPr>
          <w:sz w:val="28"/>
          <w:szCs w:val="28"/>
        </w:rPr>
        <w:t xml:space="preserve"> lets you capture spoken content—like lectures, meetings, or videos—and automatically turn it into structured notes</w:t>
      </w:r>
      <w:r>
        <w:rPr>
          <w:sz w:val="28"/>
          <w:szCs w:val="28"/>
        </w:rPr>
        <w:t xml:space="preserve">, </w:t>
      </w:r>
      <w:r w:rsidR="00EA1D7B" w:rsidRPr="00EA1D7B">
        <w:rPr>
          <w:sz w:val="28"/>
          <w:szCs w:val="28"/>
        </w:rPr>
        <w:t xml:space="preserve">and have the AI generate clear summaries, highlights, and action points. </w:t>
      </w:r>
    </w:p>
    <w:p w14:paraId="7F759631" w14:textId="19F99F1C" w:rsidR="00657FFC" w:rsidRPr="00EA1D7B" w:rsidRDefault="00657FFC" w:rsidP="00EA1D7B">
      <w:pPr>
        <w:pStyle w:val="p1"/>
        <w:rPr>
          <w:sz w:val="28"/>
          <w:szCs w:val="28"/>
        </w:rPr>
      </w:pPr>
    </w:p>
    <w:p w14:paraId="1FD00262" w14:textId="3549651C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61098509" w14:textId="7515648C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01F983DC" w14:textId="77777777" w:rsid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4094A1A9" w14:textId="65EE50FC" w:rsidR="007B1F33" w:rsidRPr="007B1F33" w:rsidRDefault="007B1F33" w:rsidP="007B1F33">
      <w:pPr>
        <w:pStyle w:val="p1"/>
        <w:rPr>
          <w:b/>
          <w:bCs/>
          <w:sz w:val="28"/>
          <w:szCs w:val="28"/>
        </w:rPr>
      </w:pPr>
    </w:p>
    <w:p w14:paraId="1F73FA0D" w14:textId="13EA31C8" w:rsidR="0013314A" w:rsidRDefault="0013314A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FA868" w14:textId="251B827A" w:rsidR="00E02D67" w:rsidRDefault="00E02D67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FCF62" w14:textId="1EBDF41D" w:rsidR="00E02D67" w:rsidRDefault="00E02D67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63A0E" w14:textId="107FFEF1" w:rsidR="00BD0674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183BB" w14:textId="334D98A3" w:rsidR="00E02D67" w:rsidRDefault="00E02D67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Start </w:t>
      </w:r>
      <w:r w:rsidR="00DD66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voice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recording </w:t>
      </w:r>
      <w:r w:rsidR="00DD66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Mem AI while watching </w:t>
      </w:r>
      <w:r w:rsidR="00FF3F3D">
        <w:rPr>
          <w:rFonts w:ascii="Times New Roman" w:hAnsi="Times New Roman" w:cs="Times New Roman"/>
          <w:color w:val="000000" w:themeColor="text1"/>
          <w:sz w:val="28"/>
          <w:szCs w:val="28"/>
        </w:rPr>
        <w:t>a lecture, having an online class, or speaking yourself</w:t>
      </w:r>
      <w:r w:rsidR="00BD0674">
        <w:rPr>
          <w:rFonts w:ascii="Times New Roman" w:hAnsi="Times New Roman" w:cs="Times New Roman"/>
          <w:color w:val="000000" w:themeColor="text1"/>
          <w:sz w:val="28"/>
          <w:szCs w:val="28"/>
        </w:rPr>
        <w:t>. Once you stop, Mem AI will generate structured notes</w:t>
      </w:r>
      <w:r w:rsidR="00A71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based on the material provided.</w:t>
      </w:r>
    </w:p>
    <w:p w14:paraId="64EE8744" w14:textId="5F4E9046" w:rsidR="00FF3F3D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67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AC60568" wp14:editId="76D53E20">
            <wp:simplePos x="0" y="0"/>
            <wp:positionH relativeFrom="column">
              <wp:posOffset>368500</wp:posOffset>
            </wp:positionH>
            <wp:positionV relativeFrom="paragraph">
              <wp:posOffset>30480</wp:posOffset>
            </wp:positionV>
            <wp:extent cx="4461510" cy="3051208"/>
            <wp:effectExtent l="0" t="0" r="0" b="0"/>
            <wp:wrapNone/>
            <wp:docPr id="1143188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8699" name="Picture 1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305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BD0FA" w14:textId="77777777" w:rsidR="00BD0674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797DB" w14:textId="77777777" w:rsidR="00BD0674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93AFF5" w14:textId="77777777" w:rsidR="00BD0674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FC149C" w14:textId="77777777" w:rsidR="00BD0674" w:rsidRDefault="00BD0674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7A5B0" w14:textId="77777777" w:rsidR="00A71959" w:rsidRDefault="00A71959" w:rsidP="001451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077A59" w14:textId="14F9B2CD" w:rsidR="00A71959" w:rsidRPr="00F6239C" w:rsidRDefault="00A71959" w:rsidP="00A719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Bonus: turn perplexity</w:t>
      </w:r>
      <w:r w:rsidR="0018492A">
        <w:rPr>
          <w:sz w:val="40"/>
          <w:szCs w:val="40"/>
        </w:rPr>
        <w:t xml:space="preserve"> ai</w:t>
      </w:r>
      <w:r>
        <w:rPr>
          <w:sz w:val="40"/>
          <w:szCs w:val="40"/>
        </w:rPr>
        <w:t xml:space="preserve"> into </w:t>
      </w:r>
      <w:r w:rsidR="0018492A">
        <w:rPr>
          <w:sz w:val="40"/>
          <w:szCs w:val="40"/>
        </w:rPr>
        <w:t>reliable search engine</w:t>
      </w:r>
    </w:p>
    <w:p w14:paraId="2E52681B" w14:textId="63CA15F9" w:rsidR="00A71959" w:rsidRDefault="001329BA" w:rsidP="001329BA">
      <w:pPr>
        <w:pStyle w:val="p1"/>
        <w:rPr>
          <w:sz w:val="28"/>
          <w:szCs w:val="28"/>
        </w:rPr>
      </w:pPr>
      <w:r w:rsidRPr="001329BA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8DB8D3C" wp14:editId="6340107A">
            <wp:simplePos x="0" y="0"/>
            <wp:positionH relativeFrom="column">
              <wp:posOffset>-113665</wp:posOffset>
            </wp:positionH>
            <wp:positionV relativeFrom="paragraph">
              <wp:posOffset>1308100</wp:posOffset>
            </wp:positionV>
            <wp:extent cx="5450205" cy="3086100"/>
            <wp:effectExtent l="0" t="0" r="0" b="0"/>
            <wp:wrapNone/>
            <wp:docPr id="243749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9192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9BA">
        <w:rPr>
          <w:sz w:val="28"/>
          <w:szCs w:val="28"/>
        </w:rPr>
        <w:t xml:space="preserve">Perplexity AI is an AI-powered search engine that answers questions with concise, well-sourced responses. It combines conversational AI with real-time web search, showing citations so you can verify information. </w:t>
      </w:r>
      <w:r>
        <w:rPr>
          <w:sz w:val="28"/>
          <w:szCs w:val="28"/>
        </w:rPr>
        <w:t xml:space="preserve">It’s </w:t>
      </w:r>
      <w:r w:rsidRPr="001329BA">
        <w:rPr>
          <w:sz w:val="28"/>
          <w:szCs w:val="28"/>
        </w:rPr>
        <w:t>useful for quick research, fact-checking, and exploring topics with reliable references</w:t>
      </w:r>
      <w:r>
        <w:rPr>
          <w:sz w:val="28"/>
          <w:szCs w:val="28"/>
        </w:rPr>
        <w:t>.</w:t>
      </w:r>
    </w:p>
    <w:p w14:paraId="3DDE3CD1" w14:textId="77777777" w:rsidR="001329BA" w:rsidRDefault="001329BA" w:rsidP="001329BA">
      <w:pPr>
        <w:pStyle w:val="p1"/>
        <w:rPr>
          <w:sz w:val="28"/>
          <w:szCs w:val="28"/>
        </w:rPr>
      </w:pPr>
    </w:p>
    <w:p w14:paraId="71A61447" w14:textId="77777777" w:rsidR="001329BA" w:rsidRDefault="001329BA" w:rsidP="001329BA">
      <w:pPr>
        <w:pStyle w:val="p1"/>
        <w:rPr>
          <w:sz w:val="28"/>
          <w:szCs w:val="28"/>
        </w:rPr>
      </w:pPr>
    </w:p>
    <w:p w14:paraId="38F9D540" w14:textId="77777777" w:rsidR="001329BA" w:rsidRDefault="001329BA" w:rsidP="001329BA">
      <w:pPr>
        <w:pStyle w:val="p1"/>
        <w:rPr>
          <w:sz w:val="28"/>
          <w:szCs w:val="28"/>
        </w:rPr>
      </w:pPr>
    </w:p>
    <w:p w14:paraId="5E19488A" w14:textId="77777777" w:rsidR="001329BA" w:rsidRDefault="001329BA" w:rsidP="001329BA">
      <w:pPr>
        <w:pStyle w:val="p1"/>
        <w:rPr>
          <w:sz w:val="28"/>
          <w:szCs w:val="28"/>
        </w:rPr>
      </w:pPr>
    </w:p>
    <w:p w14:paraId="347A147C" w14:textId="77777777" w:rsidR="001329BA" w:rsidRDefault="001329BA" w:rsidP="001329BA">
      <w:pPr>
        <w:pStyle w:val="p1"/>
        <w:rPr>
          <w:sz w:val="28"/>
          <w:szCs w:val="28"/>
        </w:rPr>
      </w:pPr>
    </w:p>
    <w:p w14:paraId="5D63C47A" w14:textId="77777777" w:rsidR="001329BA" w:rsidRDefault="001329BA" w:rsidP="001329BA">
      <w:pPr>
        <w:pStyle w:val="p1"/>
        <w:rPr>
          <w:sz w:val="28"/>
          <w:szCs w:val="28"/>
        </w:rPr>
      </w:pPr>
    </w:p>
    <w:p w14:paraId="4BA4AB1D" w14:textId="77777777" w:rsidR="00C64DB6" w:rsidRDefault="00C64DB6" w:rsidP="001329BA">
      <w:pPr>
        <w:pStyle w:val="p1"/>
        <w:rPr>
          <w:sz w:val="28"/>
          <w:szCs w:val="28"/>
        </w:rPr>
      </w:pPr>
    </w:p>
    <w:p w14:paraId="0AB9D141" w14:textId="77777777" w:rsidR="00C64DB6" w:rsidRDefault="00C64DB6" w:rsidP="001329BA">
      <w:pPr>
        <w:pStyle w:val="p1"/>
        <w:rPr>
          <w:sz w:val="28"/>
          <w:szCs w:val="28"/>
        </w:rPr>
      </w:pPr>
    </w:p>
    <w:p w14:paraId="53CA4C06" w14:textId="77777777" w:rsidR="00C64DB6" w:rsidRDefault="00C64DB6" w:rsidP="001329BA">
      <w:pPr>
        <w:pStyle w:val="p1"/>
        <w:rPr>
          <w:sz w:val="28"/>
          <w:szCs w:val="28"/>
        </w:rPr>
      </w:pPr>
    </w:p>
    <w:p w14:paraId="66413C46" w14:textId="5A60D615" w:rsidR="00C64DB6" w:rsidRPr="00C64DB6" w:rsidRDefault="00C64DB6" w:rsidP="00C64DB6">
      <w:pPr>
        <w:pStyle w:val="p1"/>
        <w:rPr>
          <w:sz w:val="28"/>
          <w:szCs w:val="28"/>
        </w:rPr>
      </w:pPr>
      <w:r w:rsidRPr="00C64DB6">
        <w:rPr>
          <w:sz w:val="28"/>
          <w:szCs w:val="28"/>
        </w:rPr>
        <w:t xml:space="preserve">Perplexity AI lets you refine results by using the </w:t>
      </w:r>
      <w:r w:rsidRPr="00C64DB6">
        <w:rPr>
          <w:rStyle w:val="s1"/>
          <w:rFonts w:eastAsiaTheme="majorEastAsia"/>
          <w:b/>
          <w:bCs/>
          <w:sz w:val="28"/>
          <w:szCs w:val="28"/>
        </w:rPr>
        <w:t>“choose sources”</w:t>
      </w:r>
      <w:r w:rsidRPr="00C64DB6">
        <w:rPr>
          <w:sz w:val="28"/>
          <w:szCs w:val="28"/>
        </w:rPr>
        <w:t xml:space="preserve"> button, which limits the AI to search only within selected websites or databases. This makes answers more reliable and tailored to your needs, since you control where the information comes from. </w:t>
      </w:r>
    </w:p>
    <w:p w14:paraId="51DFB917" w14:textId="77777777" w:rsidR="00C64DB6" w:rsidRPr="001329BA" w:rsidRDefault="00C64DB6" w:rsidP="001329BA">
      <w:pPr>
        <w:pStyle w:val="p1"/>
        <w:rPr>
          <w:sz w:val="28"/>
          <w:szCs w:val="28"/>
        </w:rPr>
      </w:pPr>
    </w:p>
    <w:sectPr w:rsidR="00C64DB6" w:rsidRPr="001329BA">
      <w:footerReference w:type="default" r:id="rId15"/>
      <w:pgSz w:w="12240" w:h="15840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1A20" w14:textId="77777777" w:rsidR="00B12460" w:rsidRDefault="00B12460">
      <w:pPr>
        <w:spacing w:after="0" w:line="240" w:lineRule="auto"/>
      </w:pPr>
      <w:r>
        <w:separator/>
      </w:r>
    </w:p>
  </w:endnote>
  <w:endnote w:type="continuationSeparator" w:id="0">
    <w:p w14:paraId="77A6994A" w14:textId="77777777" w:rsidR="00B12460" w:rsidRDefault="00B1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27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D3C86C" w14:textId="77777777" w:rsidR="00F93AE4" w:rsidRDefault="001103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287E" w14:textId="77777777" w:rsidR="00B12460" w:rsidRDefault="00B12460">
      <w:pPr>
        <w:spacing w:after="0" w:line="240" w:lineRule="auto"/>
      </w:pPr>
      <w:r>
        <w:separator/>
      </w:r>
    </w:p>
  </w:footnote>
  <w:footnote w:type="continuationSeparator" w:id="0">
    <w:p w14:paraId="1342ECDD" w14:textId="77777777" w:rsidR="00B12460" w:rsidRDefault="00B12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1128B7"/>
    <w:multiLevelType w:val="multilevel"/>
    <w:tmpl w:val="4A6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91434">
    <w:abstractNumId w:val="9"/>
  </w:num>
  <w:num w:numId="2" w16cid:durableId="1081953619">
    <w:abstractNumId w:val="7"/>
  </w:num>
  <w:num w:numId="3" w16cid:durableId="734016299">
    <w:abstractNumId w:val="6"/>
  </w:num>
  <w:num w:numId="4" w16cid:durableId="75830067">
    <w:abstractNumId w:val="5"/>
  </w:num>
  <w:num w:numId="5" w16cid:durableId="1275865479">
    <w:abstractNumId w:val="4"/>
  </w:num>
  <w:num w:numId="6" w16cid:durableId="642277165">
    <w:abstractNumId w:val="8"/>
  </w:num>
  <w:num w:numId="7" w16cid:durableId="1772047805">
    <w:abstractNumId w:val="3"/>
  </w:num>
  <w:num w:numId="8" w16cid:durableId="533006176">
    <w:abstractNumId w:val="2"/>
  </w:num>
  <w:num w:numId="9" w16cid:durableId="364908279">
    <w:abstractNumId w:val="1"/>
  </w:num>
  <w:num w:numId="10" w16cid:durableId="1007365942">
    <w:abstractNumId w:val="0"/>
  </w:num>
  <w:num w:numId="11" w16cid:durableId="1724402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BA"/>
    <w:rsid w:val="00057F49"/>
    <w:rsid w:val="0011035D"/>
    <w:rsid w:val="001329BA"/>
    <w:rsid w:val="0013314A"/>
    <w:rsid w:val="00145190"/>
    <w:rsid w:val="0018492A"/>
    <w:rsid w:val="001E1C99"/>
    <w:rsid w:val="001E606C"/>
    <w:rsid w:val="003821A5"/>
    <w:rsid w:val="004A5A8D"/>
    <w:rsid w:val="005F0EA2"/>
    <w:rsid w:val="006410E2"/>
    <w:rsid w:val="00657FFC"/>
    <w:rsid w:val="00683542"/>
    <w:rsid w:val="007B1F33"/>
    <w:rsid w:val="0084045D"/>
    <w:rsid w:val="008D0EBA"/>
    <w:rsid w:val="00A71959"/>
    <w:rsid w:val="00B12460"/>
    <w:rsid w:val="00BC0504"/>
    <w:rsid w:val="00BD0674"/>
    <w:rsid w:val="00C64DB6"/>
    <w:rsid w:val="00C663E3"/>
    <w:rsid w:val="00C90DFF"/>
    <w:rsid w:val="00D8189D"/>
    <w:rsid w:val="00DD663C"/>
    <w:rsid w:val="00E02D67"/>
    <w:rsid w:val="00E4505A"/>
    <w:rsid w:val="00EA1D7B"/>
    <w:rsid w:val="00F6239C"/>
    <w:rsid w:val="00F93AE4"/>
    <w:rsid w:val="00FF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9EA8"/>
  <w15:chartTrackingRefBased/>
  <w15:docId w15:val="{1A464D78-95F1-C344-8609-5AA2F906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42852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24" w:space="6" w:color="242852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242852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242852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</w:rPr>
  </w:style>
  <w:style w:type="paragraph" w:styleId="Title">
    <w:name w:val="Title"/>
    <w:basedOn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242852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242852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42852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42852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242852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customStyle="1" w:styleId="p1">
    <w:name w:val="p1"/>
    <w:basedOn w:val="Normal"/>
    <w:rsid w:val="00D8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s1">
    <w:name w:val="s1"/>
    <w:basedOn w:val="DefaultParagraphFont"/>
    <w:rsid w:val="005F0EA2"/>
  </w:style>
  <w:style w:type="character" w:customStyle="1" w:styleId="apple-converted-space">
    <w:name w:val="apple-converted-space"/>
    <w:basedOn w:val="DefaultParagraphFont"/>
    <w:rsid w:val="005F0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seniaoblasova/Library/Containers/com.microsoft.Word/Data/Library/Application%20Support/Microsoft/Office/16.0/DTS/en-US%7b25A6411C-08BC-5743-B1E9-293EBDC6D042%7d/%7b1A245BF2-CB9B-204C-BA93-DCD5890FAD34%7dtf10002077.dotx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F34914-7EE7-E94B-8C3E-8DC388F7E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Catalog.dotx</Template>
  <TotalTime>1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Oblasova</dc:creator>
  <cp:keywords/>
  <dc:description/>
  <cp:lastModifiedBy>Oblasova,Kseniia</cp:lastModifiedBy>
  <cp:revision>2</cp:revision>
  <dcterms:created xsi:type="dcterms:W3CDTF">2025-09-20T17:39:00Z</dcterms:created>
  <dcterms:modified xsi:type="dcterms:W3CDTF">2025-09-20T17:39:00Z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TF10002026</vt:lpwstr>
  </property>
</Properties>
</file>